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AF82" w14:textId="77777777" w:rsidR="00BF216A" w:rsidRDefault="00BF216A" w:rsidP="00332C22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BAE8112" wp14:editId="109A45A4">
                <wp:simplePos x="0" y="0"/>
                <wp:positionH relativeFrom="column">
                  <wp:posOffset>-875030</wp:posOffset>
                </wp:positionH>
                <wp:positionV relativeFrom="paragraph">
                  <wp:posOffset>-628650</wp:posOffset>
                </wp:positionV>
                <wp:extent cx="7771130" cy="10058400"/>
                <wp:effectExtent l="0" t="0" r="2032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130" cy="10058400"/>
                          <a:chOff x="361679" y="1102051"/>
                          <a:chExt cx="7774185" cy="10061412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0240758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1679" y="1102051"/>
                            <a:ext cx="7772675" cy="181981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907062" name="Rectangle 1"/>
                        <wps:cNvSpPr/>
                        <wps:spPr>
                          <a:xfrm>
                            <a:off x="361679" y="10980593"/>
                            <a:ext cx="7774185" cy="1828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9EBF49" id="Group 1" o:spid="_x0000_s1026" alt="&quot;&quot;" style="position:absolute;margin-left:-68.9pt;margin-top:-49.5pt;width:611.9pt;height:11in;z-index:-251657216;mso-width-relative:margin;mso-height-relative:margin" coordorigin="3616,11020" coordsize="7774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">
                <v:rect id="Rectangle 14" o:spid="_x0000_s1027" style="position:absolute;left:3616;top:11020;width:77727;height:18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" fillcolor="black [3213]" stroked="f"/>
                <v:rect id="Rectangle 1" o:spid="_x0000_s1028" style="position:absolute;left:3616;top:109805;width:77742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" fillcolor="black [3213]" strokecolor="#125f69 [1604]" strokeweight="1pt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313"/>
        <w:gridCol w:w="784"/>
        <w:gridCol w:w="323"/>
        <w:gridCol w:w="2695"/>
        <w:gridCol w:w="526"/>
        <w:gridCol w:w="2863"/>
      </w:tblGrid>
      <w:tr w:rsidR="00BF216A" w:rsidRPr="00D110BB" w14:paraId="249A6DFB" w14:textId="77777777" w:rsidTr="00AC4D3E">
        <w:trPr>
          <w:trHeight w:val="1593"/>
        </w:trPr>
        <w:tc>
          <w:tcPr>
            <w:tcW w:w="9504" w:type="dxa"/>
            <w:gridSpan w:val="6"/>
            <w:vAlign w:val="bottom"/>
          </w:tcPr>
          <w:p w14:paraId="50D2086F" w14:textId="1117B748" w:rsidR="00BF216A" w:rsidRPr="009E2F8F" w:rsidRDefault="007969BE" w:rsidP="00DA013F">
            <w:pPr>
              <w:pStyle w:val="Heading1"/>
            </w:pPr>
            <w:r>
              <w:t>Gerrit P. Kloek</w:t>
            </w:r>
          </w:p>
        </w:tc>
      </w:tr>
      <w:tr w:rsidR="00BF216A" w:rsidRPr="00D110BB" w14:paraId="0A5E6388" w14:textId="77777777" w:rsidTr="00AC4D3E">
        <w:trPr>
          <w:trHeight w:val="540"/>
        </w:trPr>
        <w:tc>
          <w:tcPr>
            <w:tcW w:w="9504" w:type="dxa"/>
            <w:gridSpan w:val="6"/>
          </w:tcPr>
          <w:p w14:paraId="5379FFFD" w14:textId="77777777" w:rsidR="00BF216A" w:rsidRPr="009E2F8F" w:rsidRDefault="00BF216A" w:rsidP="00AC4D3E"/>
        </w:tc>
      </w:tr>
      <w:tr w:rsidR="00BF216A" w:rsidRPr="00172CB7" w14:paraId="17CACA5B" w14:textId="77777777" w:rsidTr="00646B60">
        <w:trPr>
          <w:trHeight w:val="180"/>
        </w:trPr>
        <w:tc>
          <w:tcPr>
            <w:tcW w:w="2313" w:type="dxa"/>
            <w:tcBorders>
              <w:right w:val="single" w:sz="4" w:space="0" w:color="auto"/>
            </w:tcBorders>
          </w:tcPr>
          <w:p w14:paraId="621D0AFB" w14:textId="2984739C" w:rsidR="00BF216A" w:rsidRPr="009E2F8F" w:rsidRDefault="007969BE" w:rsidP="00646B60">
            <w:r>
              <w:t>502-758-5971</w:t>
            </w:r>
          </w:p>
        </w:tc>
        <w:tc>
          <w:tcPr>
            <w:tcW w:w="784" w:type="dxa"/>
            <w:tcBorders>
              <w:left w:val="single" w:sz="4" w:space="0" w:color="auto"/>
            </w:tcBorders>
          </w:tcPr>
          <w:p w14:paraId="0F3B3054" w14:textId="77777777" w:rsidR="00BF216A" w:rsidRPr="009E2F8F" w:rsidRDefault="00BF216A" w:rsidP="00646B60"/>
        </w:tc>
        <w:tc>
          <w:tcPr>
            <w:tcW w:w="3018" w:type="dxa"/>
            <w:gridSpan w:val="2"/>
          </w:tcPr>
          <w:p w14:paraId="6CB9C4A1" w14:textId="0DA8BEB6" w:rsidR="00BF216A" w:rsidRPr="009E2F8F" w:rsidRDefault="007969BE" w:rsidP="00646B60">
            <w:pPr>
              <w:jc w:val="center"/>
            </w:pPr>
            <w:r>
              <w:t>Gerrit3ds@gmail.com</w:t>
            </w:r>
          </w:p>
        </w:tc>
        <w:tc>
          <w:tcPr>
            <w:tcW w:w="526" w:type="dxa"/>
            <w:tcBorders>
              <w:right w:val="single" w:sz="4" w:space="0" w:color="auto"/>
            </w:tcBorders>
          </w:tcPr>
          <w:p w14:paraId="2DB94495" w14:textId="77777777" w:rsidR="00BF216A" w:rsidRPr="009E2F8F" w:rsidRDefault="00BF216A" w:rsidP="00646B60"/>
        </w:tc>
        <w:tc>
          <w:tcPr>
            <w:tcW w:w="2863" w:type="dxa"/>
            <w:tcBorders>
              <w:left w:val="single" w:sz="4" w:space="0" w:color="auto"/>
            </w:tcBorders>
          </w:tcPr>
          <w:p w14:paraId="3788D7C7" w14:textId="54BE5229" w:rsidR="00BF216A" w:rsidRPr="009E2F8F" w:rsidRDefault="007969BE" w:rsidP="00646B60">
            <w:pPr>
              <w:jc w:val="right"/>
            </w:pPr>
            <w:r>
              <w:t>1621 Kamer Dr. Lagrange, KY 40031</w:t>
            </w:r>
          </w:p>
        </w:tc>
      </w:tr>
      <w:tr w:rsidR="00BF216A" w:rsidRPr="00D110BB" w14:paraId="7B40C9DD" w14:textId="77777777" w:rsidTr="00F53936">
        <w:trPr>
          <w:trHeight w:val="495"/>
        </w:trPr>
        <w:tc>
          <w:tcPr>
            <w:tcW w:w="9504" w:type="dxa"/>
            <w:gridSpan w:val="6"/>
            <w:tcBorders>
              <w:bottom w:val="single" w:sz="6" w:space="0" w:color="auto"/>
            </w:tcBorders>
          </w:tcPr>
          <w:p w14:paraId="59C1CF76" w14:textId="77777777" w:rsidR="00BF216A" w:rsidRPr="009E2F8F" w:rsidRDefault="00BF216A" w:rsidP="00F53936"/>
        </w:tc>
      </w:tr>
      <w:tr w:rsidR="002E0D48" w:rsidRPr="00D110BB" w14:paraId="6543BC65" w14:textId="77777777" w:rsidTr="002E0D48">
        <w:trPr>
          <w:trHeight w:val="723"/>
        </w:trPr>
        <w:tc>
          <w:tcPr>
            <w:tcW w:w="9504" w:type="dxa"/>
            <w:gridSpan w:val="6"/>
            <w:tcBorders>
              <w:top w:val="single" w:sz="6" w:space="0" w:color="auto"/>
            </w:tcBorders>
            <w:vAlign w:val="bottom"/>
          </w:tcPr>
          <w:p w14:paraId="7F8D27FB" w14:textId="77777777" w:rsidR="002E0D48" w:rsidRPr="005144A8" w:rsidRDefault="00000000" w:rsidP="00DA013F">
            <w:pPr>
              <w:pStyle w:val="Heading2"/>
            </w:pPr>
            <w:sdt>
              <w:sdtPr>
                <w:id w:val="-121392377"/>
                <w:placeholder>
                  <w:docPart w:val="3E3BF4010FFB4412A185D40BFDEB252E"/>
                </w:placeholder>
                <w:temporary/>
                <w:showingPlcHdr/>
                <w15:appearance w15:val="hidden"/>
              </w:sdtPr>
              <w:sdtContent>
                <w:r w:rsidR="002E0D48" w:rsidRPr="007D3B9C">
                  <w:t>Objective</w:t>
                </w:r>
              </w:sdtContent>
            </w:sdt>
          </w:p>
        </w:tc>
      </w:tr>
      <w:tr w:rsidR="002E0D48" w:rsidRPr="002B762E" w14:paraId="67DBAAF7" w14:textId="77777777" w:rsidTr="002E0D48">
        <w:trPr>
          <w:trHeight w:val="702"/>
        </w:trPr>
        <w:tc>
          <w:tcPr>
            <w:tcW w:w="9504" w:type="dxa"/>
            <w:gridSpan w:val="6"/>
            <w:vAlign w:val="bottom"/>
          </w:tcPr>
          <w:p w14:paraId="729F6467" w14:textId="3D6A003C" w:rsidR="002E0D48" w:rsidRPr="009E2F8F" w:rsidRDefault="007969BE" w:rsidP="002E0D48">
            <w:r>
              <w:t>Seeking to leverage technical skills in software development, database management and problem-solving to contribute to the success of a dynamic team. Eager to apply my knowledge of modern technologies and passion for continuous learning to drive impactful solutions and enhance business operations.</w:t>
            </w:r>
          </w:p>
        </w:tc>
      </w:tr>
      <w:tr w:rsidR="00AC4D3E" w:rsidRPr="002B762E" w14:paraId="03BD9455" w14:textId="77777777" w:rsidTr="002E0D48">
        <w:trPr>
          <w:trHeight w:val="855"/>
        </w:trPr>
        <w:tc>
          <w:tcPr>
            <w:tcW w:w="3097" w:type="dxa"/>
            <w:gridSpan w:val="2"/>
            <w:vAlign w:val="bottom"/>
          </w:tcPr>
          <w:p w14:paraId="713AC721" w14:textId="77777777" w:rsidR="00AC4D3E" w:rsidRPr="009E2F8F" w:rsidRDefault="00000000" w:rsidP="002E0D48">
            <w:pPr>
              <w:pStyle w:val="Heading2"/>
              <w:rPr>
                <w:rFonts w:ascii="Raleway" w:hAnsi="Raleway"/>
              </w:rPr>
            </w:pPr>
            <w:sdt>
              <w:sdtPr>
                <w:id w:val="579642817"/>
                <w:placeholder>
                  <w:docPart w:val="97EA0377A4E7483EA18A52D44B1FB9BF"/>
                </w:placeholder>
                <w:temporary/>
                <w:showingPlcHdr/>
                <w15:appearance w15:val="hidden"/>
              </w:sdtPr>
              <w:sdtContent>
                <w:r w:rsidR="002E0D48" w:rsidRPr="007D3B9C">
                  <w:t>Education</w:t>
                </w:r>
              </w:sdtContent>
            </w:sdt>
          </w:p>
        </w:tc>
        <w:tc>
          <w:tcPr>
            <w:tcW w:w="323" w:type="dxa"/>
            <w:vAlign w:val="bottom"/>
          </w:tcPr>
          <w:p w14:paraId="76F6316D" w14:textId="77777777" w:rsidR="00AC4D3E" w:rsidRPr="009E2F8F" w:rsidRDefault="00AC4D3E" w:rsidP="002E0D48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Align w:val="bottom"/>
          </w:tcPr>
          <w:p w14:paraId="5DD306ED" w14:textId="77777777" w:rsidR="00AC4D3E" w:rsidRPr="009E2F8F" w:rsidRDefault="00000000" w:rsidP="00447DF4">
            <w:pPr>
              <w:pStyle w:val="Heading2"/>
              <w:rPr>
                <w:rFonts w:cs="Rod"/>
                <w:noProof/>
                <w:color w:val="auto"/>
                <w:szCs w:val="20"/>
                <w:lang w:val="en-GB" w:bidi="en-GB"/>
              </w:rPr>
            </w:pPr>
            <w:sdt>
              <w:sdtPr>
                <w:id w:val="-30188563"/>
                <w:placeholder>
                  <w:docPart w:val="93B40FE394BE4876915414D60AB800BD"/>
                </w:placeholder>
                <w:temporary/>
                <w:showingPlcHdr/>
                <w15:appearance w15:val="hidden"/>
              </w:sdtPr>
              <w:sdtContent>
                <w:r w:rsidR="00447DF4" w:rsidRPr="00E6576E">
                  <w:t>Experience</w:t>
                </w:r>
              </w:sdtContent>
            </w:sdt>
          </w:p>
        </w:tc>
      </w:tr>
      <w:tr w:rsidR="002E0D48" w:rsidRPr="002B762E" w14:paraId="4DBF56F6" w14:textId="77777777" w:rsidTr="002E0D48">
        <w:trPr>
          <w:trHeight w:val="90"/>
        </w:trPr>
        <w:tc>
          <w:tcPr>
            <w:tcW w:w="3097" w:type="dxa"/>
            <w:gridSpan w:val="2"/>
            <w:vAlign w:val="bottom"/>
          </w:tcPr>
          <w:p w14:paraId="1AF03961" w14:textId="77777777" w:rsidR="002E0D48" w:rsidRPr="007D3B9C" w:rsidRDefault="002E0D48" w:rsidP="002E0D48"/>
        </w:tc>
        <w:tc>
          <w:tcPr>
            <w:tcW w:w="323" w:type="dxa"/>
            <w:vAlign w:val="bottom"/>
          </w:tcPr>
          <w:p w14:paraId="0CD5F012" w14:textId="77777777" w:rsidR="002E0D48" w:rsidRPr="009E2F8F" w:rsidRDefault="002E0D48" w:rsidP="002E0D48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Align w:val="bottom"/>
          </w:tcPr>
          <w:p w14:paraId="06678E00" w14:textId="77777777" w:rsidR="002E0D48" w:rsidRPr="00E6576E" w:rsidRDefault="002E0D48" w:rsidP="002E0D48"/>
        </w:tc>
      </w:tr>
      <w:tr w:rsidR="002E0D48" w:rsidRPr="002B762E" w14:paraId="524D4BBB" w14:textId="77777777" w:rsidTr="002E0D48">
        <w:trPr>
          <w:trHeight w:val="1530"/>
        </w:trPr>
        <w:tc>
          <w:tcPr>
            <w:tcW w:w="3097" w:type="dxa"/>
            <w:gridSpan w:val="2"/>
          </w:tcPr>
          <w:p w14:paraId="407807B7" w14:textId="229D543A" w:rsidR="002E0D48" w:rsidRPr="002E0D48" w:rsidRDefault="007969BE" w:rsidP="002E0D48">
            <w:pPr>
              <w:rPr>
                <w:rStyle w:val="Emphasis"/>
              </w:rPr>
            </w:pPr>
            <w:r>
              <w:rPr>
                <w:b/>
                <w:iCs/>
              </w:rPr>
              <w:t>University of Louisville</w:t>
            </w:r>
          </w:p>
          <w:p w14:paraId="57CCC3FB" w14:textId="19686F42" w:rsidR="002E0D48" w:rsidRDefault="007969BE" w:rsidP="002E0D48">
            <w:r>
              <w:t>Graduation date: 2026</w:t>
            </w:r>
          </w:p>
          <w:p w14:paraId="65875F7B" w14:textId="0472869A" w:rsidR="002E0D48" w:rsidRDefault="007969BE" w:rsidP="002E0D48">
            <w:r>
              <w:t>Computer Information Systems</w:t>
            </w:r>
          </w:p>
          <w:p w14:paraId="1566CFB9" w14:textId="4A79A117" w:rsidR="002E0D48" w:rsidRPr="002E0D48" w:rsidRDefault="002E0D48" w:rsidP="002E0D48"/>
        </w:tc>
        <w:tc>
          <w:tcPr>
            <w:tcW w:w="323" w:type="dxa"/>
            <w:vMerge w:val="restart"/>
          </w:tcPr>
          <w:p w14:paraId="243B9E1C" w14:textId="77777777" w:rsidR="002E0D48" w:rsidRPr="009E2F8F" w:rsidRDefault="002E0D48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 w:val="restart"/>
          </w:tcPr>
          <w:p w14:paraId="50537092" w14:textId="54DA3CB4" w:rsidR="002E0D48" w:rsidRPr="007969BE" w:rsidRDefault="00465120" w:rsidP="002E0D4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Mcdonalds</w:t>
            </w:r>
            <w:proofErr w:type="spellEnd"/>
            <w:r>
              <w:rPr>
                <w:b/>
                <w:bCs/>
              </w:rPr>
              <w:t xml:space="preserve"> Crew Member</w:t>
            </w:r>
          </w:p>
          <w:p w14:paraId="2C127DC3" w14:textId="0F62C251" w:rsidR="002E0D48" w:rsidRDefault="007969BE" w:rsidP="002E0D48">
            <w:pPr>
              <w:pStyle w:val="Heading3"/>
            </w:pPr>
            <w:r>
              <w:t xml:space="preserve"> </w:t>
            </w:r>
            <w:r w:rsidR="00465120">
              <w:t>April</w:t>
            </w:r>
            <w:r>
              <w:t xml:space="preserve"> 202</w:t>
            </w:r>
            <w:r w:rsidR="00465120">
              <w:t>5</w:t>
            </w:r>
            <w:r>
              <w:t>-August 202</w:t>
            </w:r>
            <w:r w:rsidR="00465120">
              <w:t>5</w:t>
            </w:r>
          </w:p>
          <w:p w14:paraId="5C6F6AD2" w14:textId="21D6DA2E" w:rsidR="002E0D48" w:rsidRPr="005C314E" w:rsidRDefault="007969BE" w:rsidP="002E0D48">
            <w:pPr>
              <w:pStyle w:val="ListBullet"/>
            </w:pPr>
            <w:r>
              <w:t>Delivered food orders to customers in a timely and efficient manner, maintaining a high level of customer satisfaction</w:t>
            </w:r>
          </w:p>
          <w:p w14:paraId="3961D0FB" w14:textId="149D7AA4" w:rsidR="002E0D48" w:rsidRDefault="00465120" w:rsidP="002E0D48">
            <w:pPr>
              <w:pStyle w:val="ListBullet"/>
            </w:pPr>
            <w:r>
              <w:t>Handled tough customers and learned interpersonal skills</w:t>
            </w:r>
          </w:p>
          <w:p w14:paraId="72488886" w14:textId="64793B74" w:rsidR="0033768B" w:rsidRDefault="007969BE" w:rsidP="0033768B">
            <w:pPr>
              <w:pStyle w:val="ListBullet"/>
            </w:pPr>
            <w:r>
              <w:t>Managed daily deliveries, tracking orders and ensuring accuracy in every transaction</w:t>
            </w:r>
          </w:p>
          <w:p w14:paraId="789B0D17" w14:textId="77777777" w:rsidR="002E0D48" w:rsidRDefault="002E0D48" w:rsidP="002E0D48"/>
          <w:p w14:paraId="6F521860" w14:textId="50D1198F" w:rsidR="002E0D48" w:rsidRPr="002E0D48" w:rsidRDefault="007969BE" w:rsidP="002E0D48">
            <w:pPr>
              <w:rPr>
                <w:rStyle w:val="Emphasis"/>
              </w:rPr>
            </w:pPr>
            <w:r>
              <w:rPr>
                <w:b/>
                <w:iCs/>
              </w:rPr>
              <w:t>Engineers of Tomorrow</w:t>
            </w:r>
          </w:p>
          <w:p w14:paraId="3B7DFFCE" w14:textId="3C879B3F" w:rsidR="002E0D48" w:rsidRDefault="007969BE" w:rsidP="002E0D48">
            <w:r>
              <w:t>Team Participant</w:t>
            </w:r>
          </w:p>
          <w:p w14:paraId="6BCB4F16" w14:textId="75D2A906" w:rsidR="002E0D48" w:rsidRPr="00F16FE4" w:rsidRDefault="007969BE" w:rsidP="002E0D48">
            <w:pPr>
              <w:pStyle w:val="Heading3"/>
            </w:pPr>
            <w:r>
              <w:t>August 2019-May 2022</w:t>
            </w:r>
          </w:p>
          <w:p w14:paraId="5248A687" w14:textId="77777777" w:rsidR="002E0D48" w:rsidRDefault="007969BE" w:rsidP="00447DF4">
            <w:pPr>
              <w:pStyle w:val="ListBullet"/>
            </w:pPr>
            <w:r>
              <w:t>Participated in a hands-on program focused on developing problem solving and engineering skills through real-world projects</w:t>
            </w:r>
          </w:p>
          <w:p w14:paraId="385D000E" w14:textId="77777777" w:rsidR="007969BE" w:rsidRDefault="007969BE" w:rsidP="00447DF4">
            <w:pPr>
              <w:pStyle w:val="ListBullet"/>
            </w:pPr>
            <w:r>
              <w:t>Collaborated with peers to design and prototype innovative solutions to engineering challenges</w:t>
            </w:r>
          </w:p>
          <w:p w14:paraId="7E5D2EA2" w14:textId="5C0F47EE" w:rsidR="007969BE" w:rsidRDefault="007969BE" w:rsidP="007969BE">
            <w:pPr>
              <w:pStyle w:val="ListBullet"/>
            </w:pPr>
            <w:r>
              <w:t>Enhanced critical thinking and creativity through participation in competitions and project-based learning</w:t>
            </w:r>
          </w:p>
          <w:p w14:paraId="5EC05F75" w14:textId="77777777" w:rsidR="007969BE" w:rsidRDefault="007969BE" w:rsidP="007969BE">
            <w:pPr>
              <w:pStyle w:val="ListBullet"/>
            </w:pPr>
            <w:r>
              <w:t>Demonstrated teamwork and effective communication while working on complex engineering tasks</w:t>
            </w:r>
          </w:p>
          <w:p w14:paraId="345DAE13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 w:rsidRPr="00465120">
              <w:rPr>
                <w:b/>
                <w:bCs/>
              </w:rPr>
              <w:t xml:space="preserve">University Of Louisville </w:t>
            </w:r>
            <w:r>
              <w:rPr>
                <w:b/>
                <w:bCs/>
              </w:rPr>
              <w:t xml:space="preserve">, Student         </w:t>
            </w:r>
          </w:p>
          <w:p w14:paraId="59B21831" w14:textId="2EA1FB30" w:rsidR="00465120" w:rsidRDefault="00465120" w:rsidP="0046512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August 2022-May 2026</w:t>
            </w:r>
          </w:p>
          <w:p w14:paraId="44D4A1A4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1FF3A1C4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  <w:ind w:left="360" w:hanging="360"/>
            </w:pPr>
            <w:r>
              <w:lastRenderedPageBreak/>
              <w:t xml:space="preserve">Developed Fully functioning programs, databases, websites, and forms using the best coding practices </w:t>
            </w:r>
          </w:p>
          <w:p w14:paraId="5F4B77D5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  <w:r>
              <w:t xml:space="preserve">SQL, </w:t>
            </w:r>
            <w:proofErr w:type="spellStart"/>
            <w:r>
              <w:t>Wix,Python</w:t>
            </w:r>
            <w:proofErr w:type="spellEnd"/>
            <w:r>
              <w:t>, Azure, C#, GitHub, Visual Studio, Visual Studio Code, Microsoft Office, Word, Excel</w:t>
            </w:r>
          </w:p>
          <w:p w14:paraId="72A3AB26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</w:p>
          <w:p w14:paraId="70DE229E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  <w:r>
              <w:t>Developed Business Professional Skills</w:t>
            </w:r>
          </w:p>
          <w:p w14:paraId="6109DA55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</w:p>
          <w:p w14:paraId="4C80BD32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  <w:r>
              <w:t>Financial Statements, Business communications(Professional Emails, In-Person Communication, and Presentation Skills), Data Analysis tools(Weka and Excel), Time Management, Data Decisions</w:t>
            </w:r>
            <w:r>
              <w:br/>
            </w:r>
            <w:r>
              <w:br/>
              <w:t>Developed Organizational Behavior Awareness</w:t>
            </w:r>
            <w:r>
              <w:br/>
              <w:t>Understanding of various Management and Leadership styles, engagement in a Team, and Project management within a Team</w:t>
            </w:r>
          </w:p>
          <w:p w14:paraId="16327422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</w:p>
          <w:p w14:paraId="2A8BA4C3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  <w:r>
              <w:t>Learned Coding and Database Skills</w:t>
            </w:r>
          </w:p>
          <w:p w14:paraId="10D97528" w14:textId="77777777" w:rsidR="00465120" w:rsidRDefault="00465120" w:rsidP="00465120">
            <w:pPr>
              <w:pStyle w:val="ListBullet"/>
              <w:numPr>
                <w:ilvl w:val="0"/>
                <w:numId w:val="0"/>
              </w:numPr>
            </w:pPr>
          </w:p>
          <w:p w14:paraId="040BC33A" w14:textId="26572E73" w:rsidR="00465120" w:rsidRPr="00465120" w:rsidRDefault="00465120" w:rsidP="00465120">
            <w:pPr>
              <w:pStyle w:val="ListBullet"/>
              <w:numPr>
                <w:ilvl w:val="0"/>
                <w:numId w:val="0"/>
              </w:numPr>
            </w:pPr>
            <w:r>
              <w:t xml:space="preserve">Peer Reviewing Code, Database Management through SQL, Streamlining Processes with </w:t>
            </w:r>
            <w:r w:rsidR="0033768B">
              <w:t xml:space="preserve">Generative AI and Automation, Detailed Data Analysis. </w:t>
            </w:r>
            <w:r>
              <w:t xml:space="preserve"> </w:t>
            </w:r>
          </w:p>
        </w:tc>
      </w:tr>
      <w:tr w:rsidR="002E0D48" w:rsidRPr="002B762E" w14:paraId="538FD791" w14:textId="77777777" w:rsidTr="002E0D48">
        <w:trPr>
          <w:trHeight w:val="810"/>
        </w:trPr>
        <w:tc>
          <w:tcPr>
            <w:tcW w:w="3097" w:type="dxa"/>
            <w:gridSpan w:val="2"/>
          </w:tcPr>
          <w:p w14:paraId="7A5F1F98" w14:textId="58387181" w:rsidR="002E0D48" w:rsidRPr="007D3B9C" w:rsidRDefault="002E0D48" w:rsidP="002E0D48">
            <w:pPr>
              <w:pStyle w:val="Heading2"/>
            </w:pPr>
          </w:p>
        </w:tc>
        <w:tc>
          <w:tcPr>
            <w:tcW w:w="323" w:type="dxa"/>
            <w:vMerge/>
          </w:tcPr>
          <w:p w14:paraId="2E4C022E" w14:textId="77777777" w:rsidR="002E0D48" w:rsidRPr="009E2F8F" w:rsidRDefault="002E0D48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/>
          </w:tcPr>
          <w:p w14:paraId="34FC7135" w14:textId="77777777" w:rsidR="002E0D48" w:rsidRPr="00E6576E" w:rsidRDefault="002E0D48" w:rsidP="002E0D48">
            <w:pPr>
              <w:pStyle w:val="Heading2"/>
            </w:pPr>
          </w:p>
        </w:tc>
      </w:tr>
      <w:tr w:rsidR="002E0D48" w:rsidRPr="002B762E" w14:paraId="6EFE94E9" w14:textId="77777777" w:rsidTr="00F53936">
        <w:trPr>
          <w:trHeight w:val="2160"/>
        </w:trPr>
        <w:tc>
          <w:tcPr>
            <w:tcW w:w="3097" w:type="dxa"/>
            <w:gridSpan w:val="2"/>
          </w:tcPr>
          <w:p w14:paraId="7D8102A5" w14:textId="028F88A5" w:rsidR="00447DF4" w:rsidRPr="007D3B9C" w:rsidRDefault="00447DF4" w:rsidP="007969BE"/>
          <w:p w14:paraId="594F7EB5" w14:textId="77777777" w:rsidR="002E0D48" w:rsidRPr="007D3B9C" w:rsidRDefault="002E0D48" w:rsidP="002E0D48"/>
        </w:tc>
        <w:tc>
          <w:tcPr>
            <w:tcW w:w="323" w:type="dxa"/>
            <w:vMerge/>
          </w:tcPr>
          <w:p w14:paraId="59BCCEE1" w14:textId="77777777" w:rsidR="002E0D48" w:rsidRPr="009E2F8F" w:rsidRDefault="002E0D48" w:rsidP="00AC4D3E">
            <w:pPr>
              <w:rPr>
                <w:rFonts w:cs="Rod"/>
                <w:noProof/>
                <w:color w:val="auto"/>
                <w:szCs w:val="20"/>
                <w:lang w:val="en-GB" w:bidi="en-GB"/>
              </w:rPr>
            </w:pPr>
          </w:p>
        </w:tc>
        <w:tc>
          <w:tcPr>
            <w:tcW w:w="6084" w:type="dxa"/>
            <w:gridSpan w:val="3"/>
            <w:vMerge/>
          </w:tcPr>
          <w:p w14:paraId="3B596182" w14:textId="77777777" w:rsidR="002E0D48" w:rsidRPr="00E6576E" w:rsidRDefault="002E0D48" w:rsidP="002E0D48">
            <w:pPr>
              <w:pStyle w:val="Heading2"/>
            </w:pPr>
          </w:p>
        </w:tc>
      </w:tr>
    </w:tbl>
    <w:p w14:paraId="37A3A2EF" w14:textId="77777777" w:rsidR="00154BEA" w:rsidRPr="00D110BB" w:rsidRDefault="00154BEA" w:rsidP="00332C22"/>
    <w:sectPr w:rsidR="00154BEA" w:rsidRPr="00D110BB" w:rsidSect="00BF216A">
      <w:pgSz w:w="12240" w:h="15840" w:code="1"/>
      <w:pgMar w:top="990" w:right="1368" w:bottom="1440" w:left="1368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8D2A" w14:textId="77777777" w:rsidR="00097199" w:rsidRDefault="00097199">
      <w:pPr>
        <w:spacing w:line="240" w:lineRule="auto"/>
      </w:pPr>
      <w:r>
        <w:separator/>
      </w:r>
    </w:p>
  </w:endnote>
  <w:endnote w:type="continuationSeparator" w:id="0">
    <w:p w14:paraId="30D0BF3D" w14:textId="77777777" w:rsidR="00097199" w:rsidRDefault="00097199">
      <w:pPr>
        <w:spacing w:line="240" w:lineRule="auto"/>
      </w:pPr>
      <w:r>
        <w:continuationSeparator/>
      </w:r>
    </w:p>
  </w:endnote>
  <w:endnote w:type="continuationNotice" w:id="1">
    <w:p w14:paraId="25E3C2FA" w14:textId="77777777" w:rsidR="00097199" w:rsidRDefault="000971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F3948" w14:textId="77777777" w:rsidR="00097199" w:rsidRDefault="00097199">
      <w:pPr>
        <w:spacing w:line="240" w:lineRule="auto"/>
      </w:pPr>
      <w:r>
        <w:separator/>
      </w:r>
    </w:p>
  </w:footnote>
  <w:footnote w:type="continuationSeparator" w:id="0">
    <w:p w14:paraId="734CCB6E" w14:textId="77777777" w:rsidR="00097199" w:rsidRDefault="00097199">
      <w:pPr>
        <w:spacing w:line="240" w:lineRule="auto"/>
      </w:pPr>
      <w:r>
        <w:continuationSeparator/>
      </w:r>
    </w:p>
  </w:footnote>
  <w:footnote w:type="continuationNotice" w:id="1">
    <w:p w14:paraId="7EE93F37" w14:textId="77777777" w:rsidR="00097199" w:rsidRDefault="0009719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02C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086296"/>
    <w:multiLevelType w:val="hybridMultilevel"/>
    <w:tmpl w:val="C184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E24D4"/>
    <w:multiLevelType w:val="hybridMultilevel"/>
    <w:tmpl w:val="19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0456B"/>
    <w:multiLevelType w:val="hybridMultilevel"/>
    <w:tmpl w:val="B6D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34263965">
    <w:abstractNumId w:val="15"/>
  </w:num>
  <w:num w:numId="2" w16cid:durableId="102263965">
    <w:abstractNumId w:val="9"/>
  </w:num>
  <w:num w:numId="3" w16cid:durableId="2031493061">
    <w:abstractNumId w:val="7"/>
  </w:num>
  <w:num w:numId="4" w16cid:durableId="2135782524">
    <w:abstractNumId w:val="6"/>
  </w:num>
  <w:num w:numId="5" w16cid:durableId="1501893897">
    <w:abstractNumId w:val="5"/>
  </w:num>
  <w:num w:numId="6" w16cid:durableId="900408863">
    <w:abstractNumId w:val="4"/>
  </w:num>
  <w:num w:numId="7" w16cid:durableId="686098291">
    <w:abstractNumId w:val="14"/>
  </w:num>
  <w:num w:numId="8" w16cid:durableId="684943165">
    <w:abstractNumId w:val="10"/>
  </w:num>
  <w:num w:numId="9" w16cid:durableId="1966808343">
    <w:abstractNumId w:val="16"/>
  </w:num>
  <w:num w:numId="10" w16cid:durableId="1953396153">
    <w:abstractNumId w:val="8"/>
  </w:num>
  <w:num w:numId="11" w16cid:durableId="1902135152">
    <w:abstractNumId w:val="3"/>
  </w:num>
  <w:num w:numId="12" w16cid:durableId="957448111">
    <w:abstractNumId w:val="2"/>
  </w:num>
  <w:num w:numId="13" w16cid:durableId="922377908">
    <w:abstractNumId w:val="1"/>
  </w:num>
  <w:num w:numId="14" w16cid:durableId="975187802">
    <w:abstractNumId w:val="0"/>
  </w:num>
  <w:num w:numId="15" w16cid:durableId="1394769507">
    <w:abstractNumId w:val="9"/>
    <w:lvlOverride w:ilvl="0">
      <w:startOverride w:val="1"/>
    </w:lvlOverride>
  </w:num>
  <w:num w:numId="16" w16cid:durableId="1231110410">
    <w:abstractNumId w:val="11"/>
  </w:num>
  <w:num w:numId="17" w16cid:durableId="810177207">
    <w:abstractNumId w:val="9"/>
  </w:num>
  <w:num w:numId="18" w16cid:durableId="172885957">
    <w:abstractNumId w:val="13"/>
  </w:num>
  <w:num w:numId="19" w16cid:durableId="28920093">
    <w:abstractNumId w:val="9"/>
  </w:num>
  <w:num w:numId="20" w16cid:durableId="1989364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BE"/>
    <w:rsid w:val="00036C35"/>
    <w:rsid w:val="000441AE"/>
    <w:rsid w:val="00097199"/>
    <w:rsid w:val="000B031E"/>
    <w:rsid w:val="000B0715"/>
    <w:rsid w:val="000C4E71"/>
    <w:rsid w:val="00103B74"/>
    <w:rsid w:val="00144C71"/>
    <w:rsid w:val="00154BEA"/>
    <w:rsid w:val="00172CB7"/>
    <w:rsid w:val="001751F3"/>
    <w:rsid w:val="00186314"/>
    <w:rsid w:val="001F0A53"/>
    <w:rsid w:val="0026787D"/>
    <w:rsid w:val="00282433"/>
    <w:rsid w:val="002A3CC7"/>
    <w:rsid w:val="002B1F83"/>
    <w:rsid w:val="002B2247"/>
    <w:rsid w:val="002B762E"/>
    <w:rsid w:val="002D291F"/>
    <w:rsid w:val="002E0D48"/>
    <w:rsid w:val="002E3C44"/>
    <w:rsid w:val="002F4FDA"/>
    <w:rsid w:val="00302F25"/>
    <w:rsid w:val="00322739"/>
    <w:rsid w:val="00325614"/>
    <w:rsid w:val="00332C22"/>
    <w:rsid w:val="00334267"/>
    <w:rsid w:val="0033768B"/>
    <w:rsid w:val="00347924"/>
    <w:rsid w:val="00355114"/>
    <w:rsid w:val="00356BC2"/>
    <w:rsid w:val="00374A2B"/>
    <w:rsid w:val="00391F5A"/>
    <w:rsid w:val="00393526"/>
    <w:rsid w:val="00394EC2"/>
    <w:rsid w:val="003C4A20"/>
    <w:rsid w:val="003E1C76"/>
    <w:rsid w:val="003F2AD3"/>
    <w:rsid w:val="00404DED"/>
    <w:rsid w:val="00447DF4"/>
    <w:rsid w:val="0045456F"/>
    <w:rsid w:val="00456788"/>
    <w:rsid w:val="00465120"/>
    <w:rsid w:val="00470F95"/>
    <w:rsid w:val="004905CE"/>
    <w:rsid w:val="00512F10"/>
    <w:rsid w:val="005144A8"/>
    <w:rsid w:val="0053561D"/>
    <w:rsid w:val="005712EE"/>
    <w:rsid w:val="00574931"/>
    <w:rsid w:val="005E6E5D"/>
    <w:rsid w:val="005F6A88"/>
    <w:rsid w:val="00602CFD"/>
    <w:rsid w:val="0060344F"/>
    <w:rsid w:val="00646B60"/>
    <w:rsid w:val="00672453"/>
    <w:rsid w:val="00675D69"/>
    <w:rsid w:val="006A4B11"/>
    <w:rsid w:val="006C66F0"/>
    <w:rsid w:val="0072270C"/>
    <w:rsid w:val="00735835"/>
    <w:rsid w:val="0075371E"/>
    <w:rsid w:val="007613C0"/>
    <w:rsid w:val="007969BE"/>
    <w:rsid w:val="007A15B2"/>
    <w:rsid w:val="007E7E48"/>
    <w:rsid w:val="007F491F"/>
    <w:rsid w:val="007F60FD"/>
    <w:rsid w:val="0080280C"/>
    <w:rsid w:val="008353E2"/>
    <w:rsid w:val="00853E19"/>
    <w:rsid w:val="008675A0"/>
    <w:rsid w:val="008C4E08"/>
    <w:rsid w:val="00912985"/>
    <w:rsid w:val="0091682E"/>
    <w:rsid w:val="0093122E"/>
    <w:rsid w:val="00957A69"/>
    <w:rsid w:val="00962B6A"/>
    <w:rsid w:val="00982ED0"/>
    <w:rsid w:val="009915C6"/>
    <w:rsid w:val="00994C15"/>
    <w:rsid w:val="009B2C61"/>
    <w:rsid w:val="009C2645"/>
    <w:rsid w:val="009E2F8F"/>
    <w:rsid w:val="009E5972"/>
    <w:rsid w:val="009F0A91"/>
    <w:rsid w:val="00A40380"/>
    <w:rsid w:val="00A85D35"/>
    <w:rsid w:val="00AA4E1F"/>
    <w:rsid w:val="00AB7844"/>
    <w:rsid w:val="00AC38B8"/>
    <w:rsid w:val="00AC4D3E"/>
    <w:rsid w:val="00AE3234"/>
    <w:rsid w:val="00AF6DD2"/>
    <w:rsid w:val="00B06173"/>
    <w:rsid w:val="00B14657"/>
    <w:rsid w:val="00B31092"/>
    <w:rsid w:val="00B430FC"/>
    <w:rsid w:val="00B513D8"/>
    <w:rsid w:val="00B938A3"/>
    <w:rsid w:val="00BC5355"/>
    <w:rsid w:val="00BF216A"/>
    <w:rsid w:val="00C62996"/>
    <w:rsid w:val="00C93F8B"/>
    <w:rsid w:val="00CB0253"/>
    <w:rsid w:val="00CC641A"/>
    <w:rsid w:val="00CD382E"/>
    <w:rsid w:val="00D10ECA"/>
    <w:rsid w:val="00D110BB"/>
    <w:rsid w:val="00D3009B"/>
    <w:rsid w:val="00D44A58"/>
    <w:rsid w:val="00D865E2"/>
    <w:rsid w:val="00DA013F"/>
    <w:rsid w:val="00DE090C"/>
    <w:rsid w:val="00E000A8"/>
    <w:rsid w:val="00E04AB8"/>
    <w:rsid w:val="00E141C5"/>
    <w:rsid w:val="00E22872"/>
    <w:rsid w:val="00E51C3F"/>
    <w:rsid w:val="00E53B6C"/>
    <w:rsid w:val="00E53BBF"/>
    <w:rsid w:val="00E5634E"/>
    <w:rsid w:val="00E61A19"/>
    <w:rsid w:val="00E628E3"/>
    <w:rsid w:val="00E81434"/>
    <w:rsid w:val="00E86E13"/>
    <w:rsid w:val="00E93A3C"/>
    <w:rsid w:val="00E974BB"/>
    <w:rsid w:val="00EA221F"/>
    <w:rsid w:val="00EA63EE"/>
    <w:rsid w:val="00F20B5A"/>
    <w:rsid w:val="00F4400D"/>
    <w:rsid w:val="00F53936"/>
    <w:rsid w:val="00F71165"/>
    <w:rsid w:val="00F928F1"/>
    <w:rsid w:val="00FA367A"/>
    <w:rsid w:val="00F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BE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60"/>
    <w:pPr>
      <w:spacing w:after="0" w:line="288" w:lineRule="auto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AC4D3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paragraph" w:styleId="Heading2">
    <w:name w:val="heading 2"/>
    <w:basedOn w:val="Normal"/>
    <w:next w:val="Normal"/>
    <w:link w:val="Heading2Char"/>
    <w:uiPriority w:val="3"/>
    <w:qFormat/>
    <w:rsid w:val="00AC4D3E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2E0D48"/>
    <w:pPr>
      <w:keepNext/>
      <w:keepLines/>
      <w:spacing w:after="1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9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391F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391F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391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391F5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391F5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C4D3E"/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character" w:customStyle="1" w:styleId="Heading2Char">
    <w:name w:val="Heading 2 Char"/>
    <w:basedOn w:val="DefaultParagraphFont"/>
    <w:link w:val="Heading2"/>
    <w:uiPriority w:val="3"/>
    <w:rsid w:val="00F53936"/>
    <w:rPr>
      <w:rFonts w:eastAsiaTheme="majorEastAsia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2E0D48"/>
    <w:rPr>
      <w:rFonts w:eastAsiaTheme="majorEastAsia" w:cstheme="majorBidi"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paragraph" w:styleId="ListBullet">
    <w:name w:val="List Bullet"/>
    <w:basedOn w:val="Normal"/>
    <w:uiPriority w:val="4"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93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E81434"/>
    <w:pPr>
      <w:spacing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53936"/>
    <w:rPr>
      <w:color w:val="125F6A" w:themeColor="accent1" w:themeShade="80"/>
      <w:sz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36"/>
    <w:rPr>
      <w:rFonts w:ascii="Segoe UI" w:hAnsi="Segoe UI" w:cs="Segoe UI"/>
      <w:color w:val="000000" w:themeColor="text1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F53936"/>
    <w:rPr>
      <w:rFonts w:asciiTheme="majorHAnsi" w:eastAsiaTheme="majorEastAsia" w:hAnsiTheme="majorHAnsi" w:cstheme="majorBidi"/>
      <w:i/>
      <w:iCs/>
      <w:color w:val="25C0D5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rsid w:val="00391F5A"/>
  </w:style>
  <w:style w:type="paragraph" w:styleId="BodyText">
    <w:name w:val="Body Text"/>
    <w:basedOn w:val="Normal"/>
    <w:link w:val="BodyTextChar"/>
    <w:uiPriority w:val="99"/>
    <w:semiHidden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393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393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393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393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93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393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393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393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391F5A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3936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936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936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F53936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91F5A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393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391F5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393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F53936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393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391F5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391F5A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393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391F5A"/>
  </w:style>
  <w:style w:type="paragraph" w:styleId="HTMLAddress">
    <w:name w:val="HTML Address"/>
    <w:basedOn w:val="Normal"/>
    <w:link w:val="HTMLAddressChar"/>
    <w:uiPriority w:val="99"/>
    <w:semiHidden/>
    <w:rsid w:val="00391F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393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391F5A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93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3936"/>
    <w:rPr>
      <w:i/>
      <w:iCs/>
      <w:color w:val="25C0D5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391F5A"/>
  </w:style>
  <w:style w:type="paragraph" w:styleId="List">
    <w:name w:val="List"/>
    <w:basedOn w:val="Normal"/>
    <w:uiPriority w:val="99"/>
    <w:semiHidden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semiHidden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393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393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391F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393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391F5A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393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3936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3936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391F5A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3936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53936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391F5A"/>
    <w:pPr>
      <w:spacing w:before="240" w:line="312" w:lineRule="auto"/>
      <w:outlineLvl w:val="9"/>
    </w:pPr>
    <w:rPr>
      <w:color w:val="1B8F9F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AF6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kloe\AppData\Roaming\Microsoft\Templates\Simple%20resu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3BF4010FFB4412A185D40BFDEB2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35A35-098C-40CC-962A-8749E2C608BB}"/>
      </w:docPartPr>
      <w:docPartBody>
        <w:p w:rsidR="0085415B" w:rsidRDefault="00000000">
          <w:pPr>
            <w:pStyle w:val="3E3BF4010FFB4412A185D40BFDEB252E"/>
          </w:pPr>
          <w:r w:rsidRPr="007D3B9C">
            <w:t>Objective</w:t>
          </w:r>
        </w:p>
      </w:docPartBody>
    </w:docPart>
    <w:docPart>
      <w:docPartPr>
        <w:name w:val="97EA0377A4E7483EA18A52D44B1FB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14CA8-D498-4210-8BA9-0582B90FB070}"/>
      </w:docPartPr>
      <w:docPartBody>
        <w:p w:rsidR="0085415B" w:rsidRDefault="00000000">
          <w:pPr>
            <w:pStyle w:val="97EA0377A4E7483EA18A52D44B1FB9BF"/>
          </w:pPr>
          <w:r w:rsidRPr="007D3B9C">
            <w:t>Education</w:t>
          </w:r>
        </w:p>
      </w:docPartBody>
    </w:docPart>
    <w:docPart>
      <w:docPartPr>
        <w:name w:val="93B40FE394BE4876915414D60AB80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E3559-7559-4D2B-9745-7221E0834D53}"/>
      </w:docPartPr>
      <w:docPartBody>
        <w:p w:rsidR="0085415B" w:rsidRDefault="00000000">
          <w:pPr>
            <w:pStyle w:val="93B40FE394BE4876915414D60AB800BD"/>
          </w:pPr>
          <w:r w:rsidRPr="00E6576E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42"/>
    <w:rsid w:val="001A15AF"/>
    <w:rsid w:val="0085415B"/>
    <w:rsid w:val="00D3009B"/>
    <w:rsid w:val="00D865E2"/>
    <w:rsid w:val="00EA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3BF4010FFB4412A185D40BFDEB252E">
    <w:name w:val="3E3BF4010FFB4412A185D40BFDEB252E"/>
  </w:style>
  <w:style w:type="paragraph" w:customStyle="1" w:styleId="97EA0377A4E7483EA18A52D44B1FB9BF">
    <w:name w:val="97EA0377A4E7483EA18A52D44B1FB9BF"/>
  </w:style>
  <w:style w:type="paragraph" w:customStyle="1" w:styleId="93B40FE394BE4876915414D60AB800BD">
    <w:name w:val="93B40FE394BE4876915414D60AB800BD"/>
  </w:style>
  <w:style w:type="character" w:styleId="Emphasis">
    <w:name w:val="Emphasis"/>
    <w:basedOn w:val="DefaultParagraphFont"/>
    <w:uiPriority w:val="20"/>
    <w:qFormat/>
    <w:rPr>
      <w:b/>
      <w:i w:val="0"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Custom 106">
      <a:majorFont>
        <a:latin typeface="Rod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6518116-9088-458F-AEF7-06DA02EF5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D041F3-59EE-45D8-84A9-5A256B4D25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CC5285-9A16-41EE-B51D-0D3193E29B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resume .dotx</Template>
  <TotalTime>0</TotalTime>
  <Pages>2</Pages>
  <Words>280</Words>
  <Characters>1887</Characters>
  <Application>Microsoft Office Word</Application>
  <DocSecurity>0</DocSecurity>
  <Lines>99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2025-02-22T22:04:00Z</dcterms:created>
  <dcterms:modified xsi:type="dcterms:W3CDTF">2026-04-13T20:56:00Z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